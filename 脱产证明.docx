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color w:val="FF0000"/>
          <w:spacing w:val="-20"/>
          <w:sz w:val="72"/>
          <w:szCs w:val="72"/>
          <w:lang w:val="en-US" w:eastAsia="zh-CN"/>
        </w:rPr>
      </w:pPr>
      <w:r>
        <w:rPr>
          <w:rFonts w:ascii="宋体" w:hAnsi="宋体"/>
        </w:rPr>
        <w:object>
          <v:shape id="_x0000_i1025" o:spt="75" type="#_x0000_t75" style="height:52.2pt;width:203.3pt;" o:ole="t" filled="f" o:preferrelative="t" stroked="f" coordsize="21600,21600">
            <v:path/>
            <v:fill on="f" focussize="0,0"/>
            <v:stroke on="f"/>
            <v:imagedata r:id="rId5" gain="69719f" blacklevel="1966f" grayscale="t" bilevel="t" o:title=""/>
            <o:lock v:ext="edit" aspectratio="t"/>
            <w10:wrap type="none"/>
            <w10:anchorlock/>
          </v:shape>
          <o:OLEObject Type="Embed" ProgID="图像.文件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color w:val="000000" w:themeColor="text1"/>
          <w:sz w:val="72"/>
          <w:szCs w:val="7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spacing w:val="-20"/>
          <w:sz w:val="22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-328295</wp:posOffset>
                </wp:positionH>
                <wp:positionV relativeFrom="paragraph">
                  <wp:posOffset>8964930</wp:posOffset>
                </wp:positionV>
                <wp:extent cx="5939790" cy="635"/>
                <wp:effectExtent l="0" t="15875" r="3810" b="21590"/>
                <wp:wrapNone/>
                <wp:docPr id="3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790" cy="635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E8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32" type="#_x0000_t32" style="position:absolute;left:0pt;margin-left:-25.85pt;margin-top:705.9pt;height:0.05pt;width:467.7pt;z-index:251661312;mso-width-relative:page;mso-height-relative:page;" filled="f" stroked="t" coordsize="21600,21600" o:gfxdata="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CBFUSdYAAAANAQAADwAAAAAA&#10;AAABACAAAAA4AAAAZHJzL2Rvd25yZXYueG1sUEsBAhQAFAAAAAgAh07iQEjv+GH/AQAA8AMAAA4A&#10;AAAAAAAAAQAgAAAAOwEAAGRycy9lMm9Eb2MueG1sUEsFBgAAAAAGAAYAWQEAAKwFAAAAAA==&#10;">
                <v:fill on="f" focussize="0,0"/>
                <v:stroke weight="2.5pt" color="#E8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bCs w:val="0"/>
          <w:spacing w:val="-20"/>
          <w:sz w:val="22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9030970</wp:posOffset>
                </wp:positionV>
                <wp:extent cx="5939790" cy="635"/>
                <wp:effectExtent l="0" t="0" r="0" b="0"/>
                <wp:wrapNone/>
                <wp:docPr id="4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790" cy="635"/>
                        </a:xfrm>
                        <a:prstGeom prst="straightConnector1">
                          <a:avLst/>
                        </a:prstGeom>
                        <a:ln w="16509" cap="flat" cmpd="sng">
                          <a:solidFill>
                            <a:srgbClr val="E8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-26pt;margin-top:711.1pt;height:0.05pt;width:467.7pt;z-index:251662336;mso-width-relative:page;mso-height-relative:page;" filled="f" stroked="t" coordsize="21600,21600" o:gfxdata="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WAAAAZHJzL1BLAQIUABQAAAAIAIdO4kCWqDkJ2gAAAA0BAAAP&#10;AAAAAAAAAAEAIAAAADgAAABkcnMvZG93bnJldi54bWxQSwECFAAUAAAACACHTuJAIJiZBAACAADw&#10;AwAADgAAAAAAAAABACAAAAA/AQAAZHJzL2Uyb0RvYy54bWxQSwUGAAAAAAYABgBZAQAAsQUAAAAA&#10;">
                <v:fill on="f" focussize="0,0"/>
                <v:stroke weight="1.29992125984252pt" color="#E8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FF0000"/>
          <w:spacing w:val="-20"/>
          <w:sz w:val="60"/>
          <w:szCs w:val="60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pacing w:val="-20"/>
          <w:sz w:val="44"/>
          <w:szCs w:val="44"/>
          <w:lang w:val="en-US" w:eastAsia="zh-CN"/>
        </w:rPr>
        <w:t>Beijing Jiaotong University</w:t>
      </w:r>
    </w:p>
    <w:p>
      <w:pPr>
        <w:jc w:val="both"/>
        <w:rPr>
          <w:rFonts w:hint="eastAsia"/>
          <w:b/>
          <w:bCs/>
          <w:color w:val="000000" w:themeColor="text1"/>
          <w:sz w:val="72"/>
          <w:szCs w:val="7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spacing w:val="-20"/>
          <w:sz w:val="22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-369570</wp:posOffset>
                </wp:positionH>
                <wp:positionV relativeFrom="paragraph">
                  <wp:posOffset>107315</wp:posOffset>
                </wp:positionV>
                <wp:extent cx="5939790" cy="635"/>
                <wp:effectExtent l="0" t="8255" r="3810" b="10160"/>
                <wp:wrapNone/>
                <wp:docPr id="2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790" cy="635"/>
                        </a:xfrm>
                        <a:prstGeom prst="straightConnector1">
                          <a:avLst/>
                        </a:prstGeom>
                        <a:ln w="16509" cap="flat" cmpd="sng">
                          <a:solidFill>
                            <a:schemeClr val="tx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32" type="#_x0000_t32" style="position:absolute;left:0pt;margin-left:-29.1pt;margin-top:8.45pt;height:0.05pt;width:467.7pt;z-index:251660288;mso-width-relative:page;mso-height-relative:page;" filled="f" stroked="t" coordsize="21600,21600" o:gfxdata="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2qM6dkAAAAJAQAADwAAAAAA&#10;AAABACAAAAA4AAAAZHJzL2Rvd25yZXYueG1sUEsBAhQAFAAAAAgAh07iQJ6HIzz8AQAA8AMAAA4A&#10;AAAAAAAAAQAgAAAAPgEAAGRycy9lMm9Eb2MueG1sUEsFBgAAAAAGAAYAWQEAAKwFAAAAAA==&#10;">
                <v:fill on="f" focussize="0,0"/>
                <v:stroke weight="1.29992125984252pt" color="#000000 [3213]" joinstyle="miter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bCs w:val="0"/>
          <w:spacing w:val="-20"/>
          <w:sz w:val="22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-369570</wp:posOffset>
                </wp:positionH>
                <wp:positionV relativeFrom="paragraph">
                  <wp:posOffset>48895</wp:posOffset>
                </wp:positionV>
                <wp:extent cx="5939790" cy="635"/>
                <wp:effectExtent l="0" t="15875" r="3810" b="215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790" cy="635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连接符 1" o:spid="_x0000_s1026" o:spt="32" type="#_x0000_t32" style="position:absolute;left:0pt;margin-left:-29.1pt;margin-top:3.85pt;height:0.05pt;width:467.7pt;z-index:251659264;mso-width-relative:page;mso-height-relative:page;" filled="f" stroked="t" coordsize="21600,21600" o:gfxdata="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BYAAABkcnMvUEsBAhQAFAAAAAgAh07iQGCNeZvXAAAABwEAAA8AAAAAAAAA&#10;AQAgAAAAOAAAAGRycy9kb3ducmV2LnhtbFBLAQIUABQAAAAIAIdO4kACbvrL/AEAAPMDAAAOAAAA&#10;AAAAAAEAIAAAADwBAABkcnMvZTJvRG9jLnhtbFBLBQYAAAAABgAGAFkBAACqBQAAAAA=&#10;">
                <v:fill on="f" focussize="0,0"/>
                <v:stroke weight="2.5pt" color="#000000 [3213]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脱产在读证明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outlineLvl w:val="9"/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姓名：付铭， 性别：男， 出生日期：1998 年 11 月 4 日，学号：23140626 ，身份证号：412825199811040015 ，于2023年9 月在我校软件学院软件工程专业攻读硕士学位，学习年限3年，学习形式为非全日制，脱产在读。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outlineLvl w:val="9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特此证明。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outlineLvl w:val="9"/>
        <w:rPr>
          <w:rFonts w:hint="eastAsia" w:ascii="宋体" w:hAnsi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outlineLvl w:val="9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北京交通大学软件学院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160" w:firstLineChars="2200"/>
        <w:jc w:val="left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>
      <w:pPr>
        <w:jc w:val="center"/>
        <w:rPr>
          <w:rFonts w:hint="eastAsia" w:ascii="宋体" w:hAnsi="宋体" w:eastAsia="宋体" w:cs="宋体"/>
          <w:b/>
          <w:bCs/>
          <w:color w:val="FF0000"/>
          <w:sz w:val="72"/>
          <w:szCs w:val="72"/>
          <w:lang w:val="en-US" w:eastAsia="zh-CN"/>
        </w:rPr>
      </w:pPr>
    </w:p>
    <w:sectPr>
      <w:pgSz w:w="11850" w:h="16783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B22C6E"/>
    <w:rsid w:val="04285018"/>
    <w:rsid w:val="06605291"/>
    <w:rsid w:val="09D14EAF"/>
    <w:rsid w:val="0F5C7318"/>
    <w:rsid w:val="18B22C6E"/>
    <w:rsid w:val="1DB512D2"/>
    <w:rsid w:val="2C512E7D"/>
    <w:rsid w:val="47523E55"/>
    <w:rsid w:val="49AA71E7"/>
    <w:rsid w:val="4C2904FF"/>
    <w:rsid w:val="5BBD13F7"/>
    <w:rsid w:val="72F52E52"/>
    <w:rsid w:val="77FF513C"/>
    <w:rsid w:val="7D824674"/>
    <w:rsid w:val="F59BB9D1"/>
    <w:rsid w:val="F6D9DC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xpshield/Library/Containers/com.kingsoft.wpsoffice.mac/Data/C:\Users\twj\AppData\Roaming\Kingsoft\office6\templates\download\0f4e4ea4ad926f257951e66753d974cc\&#32418;&#22836;&#25991;&#20214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红头文件.doc.docx</Template>
  <Pages>1</Pages>
  <Words>188</Words>
  <Characters>200</Characters>
  <Lines>0</Lines>
  <Paragraphs>0</Paragraphs>
  <TotalTime>19</TotalTime>
  <ScaleCrop>false</ScaleCrop>
  <LinksUpToDate>false</LinksUpToDate>
  <CharactersWithSpaces>207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2025-03-28T10:47:00Z</dcterms:created>
  <dc:creator>星空.ﾟ٩恋影</dc:creator>
  <cp:lastModifiedBy>Frank</cp:lastModifiedBy>
  <dcterms:modified xsi:type="dcterms:W3CDTF">2025-07-12T21:59:28Z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43577776F4440D2BB668726881C0AAAC_43</vt:lpwstr>
  </property>
  <property fmtid="{D5CDD505-2E9C-101B-9397-08002B2CF9AE}" pid="4" name="KSOTemplateDocerSaveRecord">
    <vt:lpwstr>eyJoZGlkIjoiM2JlNjg3NzY1ODFjMjNkNzY1MTk3MDRmNjY0MzExNzIiLCJ1c2VySWQiOiIzNDc1ODAyMzAifQ==</vt:lpwstr>
  </property>
</Properties>
</file>